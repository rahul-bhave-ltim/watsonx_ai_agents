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5999D" w14:textId="77777777" w:rsidR="00BD3A56" w:rsidRPr="00F15EDB" w:rsidRDefault="006239FF" w:rsidP="00FC4DC6"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1248" behindDoc="1" locked="0" layoutInCell="1" allowOverlap="1" wp14:anchorId="58A9736B" wp14:editId="77BDBC97">
            <wp:simplePos x="0" y="0"/>
            <wp:positionH relativeFrom="column">
              <wp:posOffset>-996737</wp:posOffset>
            </wp:positionH>
            <wp:positionV relativeFrom="page">
              <wp:posOffset>-95693</wp:posOffset>
            </wp:positionV>
            <wp:extent cx="7681863" cy="10866120"/>
            <wp:effectExtent l="0" t="0" r="1905" b="5080"/>
            <wp:wrapNone/>
            <wp:docPr id="1073742692" name="Picture 1073742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692" name="Picture 10737426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863" cy="108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DB">
        <w:rPr>
          <w:noProof/>
          <w:color w:val="262626" w:themeColor="text1" w:themeTint="D9"/>
          <w:szCs w:val="22"/>
          <w:lang w:eastAsia="en-IN"/>
        </w:rPr>
        <w:drawing>
          <wp:anchor distT="0" distB="0" distL="114300" distR="114300" simplePos="0" relativeHeight="251708416" behindDoc="0" locked="0" layoutInCell="1" allowOverlap="1" wp14:anchorId="44F8DC33" wp14:editId="1A24675F">
            <wp:simplePos x="0" y="0"/>
            <wp:positionH relativeFrom="column">
              <wp:posOffset>3970655</wp:posOffset>
            </wp:positionH>
            <wp:positionV relativeFrom="paragraph">
              <wp:posOffset>-336030</wp:posOffset>
            </wp:positionV>
            <wp:extent cx="1963420" cy="372110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2F1E8" w14:textId="77777777" w:rsidR="007756B9" w:rsidRPr="00F15EDB" w:rsidRDefault="00180199" w:rsidP="003C364B">
      <w:pPr>
        <w:rPr>
          <w:szCs w:val="18"/>
          <w:lang w:val="pt-BR"/>
        </w:rPr>
      </w:pPr>
      <w:r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9E6EFF" wp14:editId="3614EB0E">
                <wp:simplePos x="0" y="0"/>
                <wp:positionH relativeFrom="column">
                  <wp:posOffset>-280508</wp:posOffset>
                </wp:positionH>
                <wp:positionV relativeFrom="paragraph">
                  <wp:posOffset>851535</wp:posOffset>
                </wp:positionV>
                <wp:extent cx="2310765" cy="0"/>
                <wp:effectExtent l="0" t="0" r="13335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076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BEE2B5" id="Straight Connector 17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.1pt,67.05pt" to="159.85pt,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" strokecolor="#8eaadb [1940]" strokeweight=".5pt">
                <v:stroke joinstyle="miter"/>
              </v:line>
            </w:pict>
          </mc:Fallback>
        </mc:AlternateContent>
      </w:r>
      <w:r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8A3753" wp14:editId="60795C24">
                <wp:simplePos x="0" y="0"/>
                <wp:positionH relativeFrom="column">
                  <wp:posOffset>-382905</wp:posOffset>
                </wp:positionH>
                <wp:positionV relativeFrom="paragraph">
                  <wp:posOffset>1136650</wp:posOffset>
                </wp:positionV>
                <wp:extent cx="6442710" cy="1158875"/>
                <wp:effectExtent l="0" t="0" r="0" b="0"/>
                <wp:wrapThrough wrapText="bothSides">
                  <wp:wrapPolygon edited="0">
                    <wp:start x="213" y="237"/>
                    <wp:lineTo x="213" y="21067"/>
                    <wp:lineTo x="21332" y="21067"/>
                    <wp:lineTo x="21332" y="237"/>
                    <wp:lineTo x="213" y="237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2710" cy="1158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E8AEB" w14:textId="1FC84812" w:rsidR="00946850" w:rsidRPr="006558BB" w:rsidRDefault="00946850" w:rsidP="004E181A">
                            <w:pPr>
                              <w:pStyle w:val="DocumentTitle"/>
                              <w:rPr>
                                <w:color w:val="262626" w:themeColor="text1" w:themeTint="D9"/>
                              </w:rPr>
                            </w:pPr>
                            <w:r w:rsidRPr="006558BB">
                              <w:rPr>
                                <w:color w:val="262626" w:themeColor="text1" w:themeTint="D9"/>
                              </w:rPr>
                              <w:t>&lt;</w:t>
                            </w:r>
                            <w:r w:rsidR="007126B0">
                              <w:rPr>
                                <w:color w:val="004885"/>
                              </w:rPr>
                              <w:t>Watsonx ai Agent</w:t>
                            </w:r>
                            <w:r w:rsidRPr="006558BB">
                              <w:rPr>
                                <w:color w:val="262626" w:themeColor="text1" w:themeTint="D9"/>
                              </w:rPr>
                              <w:t>&gt;</w:t>
                            </w:r>
                          </w:p>
                          <w:p w14:paraId="1454147E" w14:textId="439426CF" w:rsidR="00946850" w:rsidRPr="00180199" w:rsidRDefault="00946850" w:rsidP="004E181A">
                            <w:pPr>
                              <w:rPr>
                                <w:sz w:val="52"/>
                                <w:szCs w:val="38"/>
                                <w:lang w:val="en-US"/>
                              </w:rPr>
                            </w:pPr>
                            <w:r w:rsidRPr="00180199">
                              <w:rPr>
                                <w:sz w:val="52"/>
                                <w:szCs w:val="38"/>
                                <w:lang w:val="en-US"/>
                              </w:rPr>
                              <w:t>&lt;</w:t>
                            </w:r>
                            <w:r w:rsidR="007126B0">
                              <w:rPr>
                                <w:sz w:val="52"/>
                                <w:szCs w:val="38"/>
                              </w:rPr>
                              <w:t>IBM Watsonx COE</w:t>
                            </w:r>
                            <w:r w:rsidRPr="00180199">
                              <w:rPr>
                                <w:sz w:val="52"/>
                                <w:szCs w:val="38"/>
                                <w:lang w:val="en-US"/>
                              </w:rPr>
                              <w:t xml:space="preserve">&gt; </w:t>
                            </w:r>
                          </w:p>
                          <w:p w14:paraId="78A2E550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A375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30.15pt;margin-top:89.5pt;width:507.3pt;height:91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" filled="f" stroked="f">
                <v:textbox>
                  <w:txbxContent>
                    <w:p w14:paraId="02EE8AEB" w14:textId="1FC84812" w:rsidR="00946850" w:rsidRPr="006558BB" w:rsidRDefault="00946850" w:rsidP="004E181A">
                      <w:pPr>
                        <w:pStyle w:val="DocumentTitle"/>
                        <w:rPr>
                          <w:color w:val="262626" w:themeColor="text1" w:themeTint="D9"/>
                        </w:rPr>
                      </w:pPr>
                      <w:r w:rsidRPr="006558BB">
                        <w:rPr>
                          <w:color w:val="262626" w:themeColor="text1" w:themeTint="D9"/>
                        </w:rPr>
                        <w:t>&lt;</w:t>
                      </w:r>
                      <w:r w:rsidR="007126B0">
                        <w:rPr>
                          <w:color w:val="004885"/>
                        </w:rPr>
                        <w:t>Watsonx ai Agent</w:t>
                      </w:r>
                      <w:r w:rsidRPr="006558BB">
                        <w:rPr>
                          <w:color w:val="262626" w:themeColor="text1" w:themeTint="D9"/>
                        </w:rPr>
                        <w:t>&gt;</w:t>
                      </w:r>
                    </w:p>
                    <w:p w14:paraId="1454147E" w14:textId="439426CF" w:rsidR="00946850" w:rsidRPr="00180199" w:rsidRDefault="00946850" w:rsidP="004E181A">
                      <w:pPr>
                        <w:rPr>
                          <w:sz w:val="52"/>
                          <w:szCs w:val="38"/>
                          <w:lang w:val="en-US"/>
                        </w:rPr>
                      </w:pPr>
                      <w:r w:rsidRPr="00180199">
                        <w:rPr>
                          <w:sz w:val="52"/>
                          <w:szCs w:val="38"/>
                          <w:lang w:val="en-US"/>
                        </w:rPr>
                        <w:t>&lt;</w:t>
                      </w:r>
                      <w:r w:rsidR="007126B0">
                        <w:rPr>
                          <w:sz w:val="52"/>
                          <w:szCs w:val="38"/>
                        </w:rPr>
                        <w:t>IBM Watsonx COE</w:t>
                      </w:r>
                      <w:r w:rsidRPr="00180199">
                        <w:rPr>
                          <w:sz w:val="52"/>
                          <w:szCs w:val="38"/>
                          <w:lang w:val="en-US"/>
                        </w:rPr>
                        <w:t xml:space="preserve">&gt; </w:t>
                      </w:r>
                    </w:p>
                    <w:p w14:paraId="78A2E550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96"/>
                          <w:szCs w:val="96"/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6239FF" w:rsidRPr="00F15ED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D0CDFC" wp14:editId="277B0E85">
                <wp:simplePos x="0" y="0"/>
                <wp:positionH relativeFrom="column">
                  <wp:posOffset>-382905</wp:posOffset>
                </wp:positionH>
                <wp:positionV relativeFrom="paragraph">
                  <wp:posOffset>3461385</wp:posOffset>
                </wp:positionV>
                <wp:extent cx="4038600" cy="448310"/>
                <wp:effectExtent l="0" t="0" r="0" b="0"/>
                <wp:wrapThrough wrapText="bothSides">
                  <wp:wrapPolygon edited="0">
                    <wp:start x="340" y="612"/>
                    <wp:lineTo x="340" y="20193"/>
                    <wp:lineTo x="21192" y="20193"/>
                    <wp:lineTo x="21192" y="612"/>
                    <wp:lineTo x="340" y="612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9070F7" w14:textId="77777777" w:rsidR="00946850" w:rsidRPr="006558BB" w:rsidRDefault="00946850" w:rsidP="00946850">
                            <w:pPr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558BB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Document Version / Details: Ver. 2.</w:t>
                            </w:r>
                            <w:r w:rsidR="00ED3990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Pr="006558BB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 xml:space="preserve">/ </w:t>
                            </w:r>
                            <w:r w:rsidR="00ED3990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02</w:t>
                            </w:r>
                            <w:r w:rsidRPr="006558BB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-</w:t>
                            </w:r>
                            <w:r w:rsidR="00ED3990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Jan</w:t>
                            </w:r>
                            <w:r w:rsidRPr="006558BB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-202</w:t>
                            </w:r>
                            <w:r w:rsidR="00ED3990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  <w:p w14:paraId="4C4AA6AC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 w14:paraId="66E8E089" w14:textId="77777777" w:rsidR="00946850" w:rsidRPr="006558BB" w:rsidRDefault="00946850" w:rsidP="00946850">
                            <w:pPr>
                              <w:rPr>
                                <w:b/>
                                <w:bCs/>
                                <w:color w:val="262626" w:themeColor="text1" w:themeTint="D9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0CDFC" id="Text Box 13" o:spid="_x0000_s1027" type="#_x0000_t202" style="position:absolute;left:0;text-align:left;margin-left:-30.15pt;margin-top:272.55pt;width:318pt;height:3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" filled="f" stroked="f">
                <v:textbox>
                  <w:txbxContent>
                    <w:p w14:paraId="7C9070F7" w14:textId="77777777" w:rsidR="00946850" w:rsidRPr="006558BB" w:rsidRDefault="00946850" w:rsidP="00946850">
                      <w:pPr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</w:pPr>
                      <w:r w:rsidRPr="006558BB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Document Version / Details: Ver. 2.</w:t>
                      </w:r>
                      <w:r w:rsidR="00ED3990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1</w:t>
                      </w:r>
                      <w:r w:rsidRPr="006558BB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 xml:space="preserve">/ </w:t>
                      </w:r>
                      <w:r w:rsidR="00ED3990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02</w:t>
                      </w:r>
                      <w:r w:rsidRPr="006558BB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-</w:t>
                      </w:r>
                      <w:r w:rsidR="00ED3990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Jan</w:t>
                      </w:r>
                      <w:r w:rsidRPr="006558BB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-202</w:t>
                      </w:r>
                      <w:r w:rsidR="00ED3990">
                        <w:rPr>
                          <w:rFonts w:asciiTheme="majorHAnsi" w:hAnsiTheme="majorHAnsi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  <w:p w14:paraId="4C4AA6AC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  <w:p w14:paraId="66E8E089" w14:textId="77777777" w:rsidR="00946850" w:rsidRPr="006558BB" w:rsidRDefault="00946850" w:rsidP="00946850">
                      <w:pPr>
                        <w:rPr>
                          <w:b/>
                          <w:bCs/>
                          <w:color w:val="262626" w:themeColor="text1" w:themeTint="D9"/>
                          <w:sz w:val="56"/>
                          <w:szCs w:val="56"/>
                          <w:lang w:val="en-U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6558BB" w:rsidRPr="00F15EDB">
        <w:rPr>
          <w:noProof/>
          <w:szCs w:val="22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E8D337" wp14:editId="1CFBC916">
                <wp:simplePos x="0" y="0"/>
                <wp:positionH relativeFrom="column">
                  <wp:posOffset>-374015</wp:posOffset>
                </wp:positionH>
                <wp:positionV relativeFrom="paragraph">
                  <wp:posOffset>437515</wp:posOffset>
                </wp:positionV>
                <wp:extent cx="2728595" cy="339090"/>
                <wp:effectExtent l="0" t="0" r="0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59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FBD729" w14:textId="77777777" w:rsidR="00946850" w:rsidRPr="006558BB" w:rsidRDefault="00946850" w:rsidP="00946850">
                            <w:pPr>
                              <w:rPr>
                                <w:color w:val="262626" w:themeColor="text1" w:themeTint="D9"/>
                                <w:spacing w:val="80"/>
                                <w:sz w:val="30"/>
                                <w:szCs w:val="30"/>
                              </w:rPr>
                            </w:pPr>
                            <w:r w:rsidRPr="006558BB">
                              <w:rPr>
                                <w:color w:val="262626" w:themeColor="text1" w:themeTint="D9"/>
                                <w:spacing w:val="80"/>
                                <w:sz w:val="30"/>
                                <w:szCs w:val="30"/>
                              </w:rPr>
                              <w:t>WORD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D337" id="Text Box 16" o:spid="_x0000_s1028" type="#_x0000_t202" style="position:absolute;left:0;text-align:left;margin-left:-29.45pt;margin-top:34.45pt;width:214.85pt;height:26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" filled="f" stroked="f" strokeweight=".5pt">
                <v:textbox>
                  <w:txbxContent>
                    <w:p w14:paraId="46FBD729" w14:textId="77777777" w:rsidR="00946850" w:rsidRPr="006558BB" w:rsidRDefault="00946850" w:rsidP="00946850">
                      <w:pPr>
                        <w:rPr>
                          <w:color w:val="262626" w:themeColor="text1" w:themeTint="D9"/>
                          <w:spacing w:val="80"/>
                          <w:sz w:val="30"/>
                          <w:szCs w:val="30"/>
                        </w:rPr>
                      </w:pPr>
                      <w:r w:rsidRPr="006558BB">
                        <w:rPr>
                          <w:color w:val="262626" w:themeColor="text1" w:themeTint="D9"/>
                          <w:spacing w:val="80"/>
                          <w:sz w:val="30"/>
                          <w:szCs w:val="30"/>
                        </w:rPr>
                        <w:t>WORD DOCUMENT</w:t>
                      </w:r>
                    </w:p>
                  </w:txbxContent>
                </v:textbox>
              </v:shape>
            </w:pict>
          </mc:Fallback>
        </mc:AlternateContent>
      </w:r>
      <w:r w:rsidR="002331B6" w:rsidRPr="00F15EDB">
        <w:br w:type="page"/>
      </w:r>
    </w:p>
    <w:p w14:paraId="56D70AE6" w14:textId="77777777" w:rsidR="00320011" w:rsidRDefault="00320011" w:rsidP="00FC4DC6">
      <w:pPr>
        <w:tabs>
          <w:tab w:val="right" w:pos="9029"/>
        </w:tabs>
        <w:rPr>
          <w:szCs w:val="18"/>
          <w:lang w:val="pt-BR"/>
        </w:rPr>
      </w:pPr>
    </w:p>
    <w:p w14:paraId="475E6BBB" w14:textId="77777777" w:rsidR="00EA1F45" w:rsidRDefault="00EA1F45" w:rsidP="00EA1F45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>Login to watsonx ai platform and select the project with which you want to associate the agent</w:t>
      </w:r>
    </w:p>
    <w:p w14:paraId="11058528" w14:textId="178F2577" w:rsidR="00EA1F45" w:rsidRDefault="00EA1F45" w:rsidP="00EA1F45">
      <w:pPr>
        <w:pStyle w:val="ListParagraph"/>
        <w:jc w:val="left"/>
        <w:rPr>
          <w:szCs w:val="18"/>
          <w:lang w:val="pt-BR"/>
        </w:rPr>
      </w:pPr>
    </w:p>
    <w:p w14:paraId="148F6E0E" w14:textId="16D3687F" w:rsidR="00EA1F45" w:rsidRDefault="000A3A11" w:rsidP="00EA1F45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>Select “Build and AI agent to automate tasks” as shown below</w:t>
      </w:r>
    </w:p>
    <w:p w14:paraId="07E9FA9E" w14:textId="77777777" w:rsidR="000A3A11" w:rsidRPr="000A3A11" w:rsidRDefault="000A3A11" w:rsidP="000A3A11">
      <w:pPr>
        <w:pStyle w:val="ListParagraph"/>
        <w:rPr>
          <w:szCs w:val="18"/>
          <w:lang w:val="pt-BR"/>
        </w:rPr>
      </w:pPr>
    </w:p>
    <w:p w14:paraId="461EA6AF" w14:textId="4E4875AC" w:rsidR="000A3A11" w:rsidRDefault="000A3A11" w:rsidP="000A3A11">
      <w:pPr>
        <w:pStyle w:val="ListParagraph"/>
        <w:jc w:val="left"/>
        <w:rPr>
          <w:szCs w:val="18"/>
          <w:lang w:val="pt-BR"/>
        </w:rPr>
      </w:pPr>
      <w:r>
        <w:rPr>
          <w:noProof/>
          <w:szCs w:val="18"/>
          <w:lang w:val="pt-BR"/>
        </w:rPr>
        <w:drawing>
          <wp:inline distT="0" distB="0" distL="0" distR="0" wp14:anchorId="4CD72B83" wp14:editId="75AD2D3C">
            <wp:extent cx="4395691" cy="1608667"/>
            <wp:effectExtent l="0" t="0" r="5080" b="0"/>
            <wp:docPr id="74691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31" cy="16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2C338" w14:textId="1782B57D" w:rsidR="000A3A11" w:rsidRDefault="000A3A11" w:rsidP="000A3A11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In the next screen </w:t>
      </w:r>
      <w:r w:rsidR="000C2F6D">
        <w:rPr>
          <w:szCs w:val="18"/>
          <w:lang w:val="pt-BR"/>
        </w:rPr>
        <w:t>add following details:</w:t>
      </w:r>
    </w:p>
    <w:p w14:paraId="20A7A3B5" w14:textId="51C9359F" w:rsidR="000C2F6D" w:rsidRDefault="000C2F6D" w:rsidP="000C2F6D">
      <w:pPr>
        <w:pStyle w:val="ListParagraph"/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Name: </w:t>
      </w:r>
      <w:r w:rsidRPr="000C2F6D">
        <w:rPr>
          <w:szCs w:val="18"/>
          <w:lang w:val="pt-BR"/>
        </w:rPr>
        <w:t>SnowSpark_wx_ai</w:t>
      </w:r>
    </w:p>
    <w:p w14:paraId="388DCC9E" w14:textId="31078F35" w:rsidR="000C2F6D" w:rsidRDefault="000C2F6D" w:rsidP="000C2F6D">
      <w:pPr>
        <w:pStyle w:val="ListParagraph"/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Description: </w:t>
      </w:r>
      <w:r w:rsidRPr="000C2F6D">
        <w:rPr>
          <w:szCs w:val="18"/>
          <w:lang w:val="pt-BR"/>
        </w:rPr>
        <w:t>An agent that converts Snowflake stored procedure code to equivalent Python code, ensuring accuracy</w:t>
      </w:r>
    </w:p>
    <w:p w14:paraId="4CE64905" w14:textId="2D47A5F7" w:rsidR="000C2F6D" w:rsidRDefault="000C2F6D" w:rsidP="000C2F6D">
      <w:pPr>
        <w:pStyle w:val="ListParagraph"/>
        <w:jc w:val="left"/>
        <w:rPr>
          <w:szCs w:val="18"/>
          <w:lang w:val="pt-BR"/>
        </w:rPr>
      </w:pPr>
      <w:r>
        <w:rPr>
          <w:szCs w:val="18"/>
          <w:lang w:val="pt-BR"/>
        </w:rPr>
        <w:t>Quick Start Questions:</w:t>
      </w:r>
    </w:p>
    <w:p w14:paraId="709B2326" w14:textId="1596A455" w:rsidR="000C2F6D" w:rsidRDefault="000C2F6D" w:rsidP="000C2F6D">
      <w:pPr>
        <w:pStyle w:val="ListParagraph"/>
        <w:numPr>
          <w:ilvl w:val="0"/>
          <w:numId w:val="18"/>
        </w:numPr>
        <w:jc w:val="left"/>
        <w:rPr>
          <w:szCs w:val="18"/>
          <w:lang w:val="en-IN"/>
        </w:rPr>
      </w:pPr>
      <w:r w:rsidRPr="000C2F6D">
        <w:rPr>
          <w:szCs w:val="18"/>
          <w:lang w:val="en-IN"/>
        </w:rPr>
        <w:t>Can you please convert following snowflake stored procedure to equivalent python code</w:t>
      </w:r>
    </w:p>
    <w:p w14:paraId="2265B519" w14:textId="367D06AD" w:rsidR="000C2F6D" w:rsidRDefault="000C2F6D" w:rsidP="000C2F6D">
      <w:pPr>
        <w:pStyle w:val="ListParagraph"/>
        <w:numPr>
          <w:ilvl w:val="0"/>
          <w:numId w:val="18"/>
        </w:numPr>
        <w:jc w:val="left"/>
        <w:rPr>
          <w:szCs w:val="18"/>
          <w:lang w:val="en-IN"/>
        </w:rPr>
      </w:pPr>
      <w:r w:rsidRPr="000C2F6D">
        <w:rPr>
          <w:szCs w:val="18"/>
          <w:lang w:val="en-IN"/>
        </w:rPr>
        <w:t>Please convert following code to pyspark code</w:t>
      </w:r>
    </w:p>
    <w:p w14:paraId="6A546E0C" w14:textId="77777777" w:rsidR="000C2F6D" w:rsidRDefault="000C2F6D" w:rsidP="000C2F6D">
      <w:pPr>
        <w:pStyle w:val="ListParagraph"/>
        <w:numPr>
          <w:ilvl w:val="0"/>
          <w:numId w:val="18"/>
        </w:numPr>
        <w:jc w:val="left"/>
        <w:rPr>
          <w:szCs w:val="18"/>
          <w:lang w:val="en-IN"/>
        </w:rPr>
      </w:pPr>
      <w:r w:rsidRPr="000C2F6D">
        <w:rPr>
          <w:szCs w:val="18"/>
          <w:lang w:val="en-IN"/>
        </w:rPr>
        <w:t>Can you please convert following code to equivalent pyspark code and explai</w:t>
      </w:r>
      <w:r>
        <w:rPr>
          <w:szCs w:val="18"/>
          <w:lang w:val="en-IN"/>
        </w:rPr>
        <w:t>n</w:t>
      </w:r>
    </w:p>
    <w:p w14:paraId="07F2E661" w14:textId="77777777" w:rsidR="000C2F6D" w:rsidRDefault="000C2F6D" w:rsidP="000C2F6D">
      <w:pPr>
        <w:pStyle w:val="ListParagraph"/>
        <w:numPr>
          <w:ilvl w:val="0"/>
          <w:numId w:val="18"/>
        </w:numPr>
        <w:jc w:val="left"/>
        <w:rPr>
          <w:szCs w:val="18"/>
          <w:lang w:val="en-IN"/>
        </w:rPr>
      </w:pPr>
      <w:r w:rsidRPr="000C2F6D">
        <w:rPr>
          <w:szCs w:val="18"/>
          <w:lang w:val="en-IN"/>
        </w:rPr>
        <w:t>Convert following code to pyspark code and explain</w:t>
      </w:r>
    </w:p>
    <w:p w14:paraId="59DCED31" w14:textId="77777777" w:rsidR="00C60ABE" w:rsidRDefault="00C60ABE" w:rsidP="000C2F6D">
      <w:pPr>
        <w:pStyle w:val="ListParagraph"/>
        <w:jc w:val="left"/>
        <w:rPr>
          <w:szCs w:val="18"/>
          <w:lang w:val="pt-BR"/>
        </w:rPr>
      </w:pPr>
      <w:r>
        <w:rPr>
          <w:szCs w:val="18"/>
          <w:lang w:val="pt-BR"/>
        </w:rPr>
        <w:t>Framework: LangGraph</w:t>
      </w:r>
    </w:p>
    <w:p w14:paraId="25316B3E" w14:textId="77777777" w:rsidR="00C60ABE" w:rsidRDefault="00C60ABE" w:rsidP="000C2F6D">
      <w:pPr>
        <w:pStyle w:val="ListParagraph"/>
        <w:jc w:val="left"/>
        <w:rPr>
          <w:szCs w:val="18"/>
          <w:lang w:val="pt-BR"/>
        </w:rPr>
      </w:pPr>
      <w:r>
        <w:rPr>
          <w:szCs w:val="18"/>
          <w:lang w:val="pt-BR"/>
        </w:rPr>
        <w:t>Architecture: ReAct</w:t>
      </w:r>
    </w:p>
    <w:p w14:paraId="7ECCDA03" w14:textId="2B45E0C1" w:rsidR="001415BB" w:rsidRDefault="001415BB" w:rsidP="000C2F6D">
      <w:pPr>
        <w:pStyle w:val="ListParagraph"/>
        <w:jc w:val="left"/>
        <w:rPr>
          <w:szCs w:val="18"/>
          <w:lang w:val="pt-BR"/>
        </w:rPr>
      </w:pPr>
      <w:r>
        <w:rPr>
          <w:szCs w:val="18"/>
          <w:lang w:val="pt-BR"/>
        </w:rPr>
        <w:t>Model: Mistral- Large</w:t>
      </w:r>
    </w:p>
    <w:p w14:paraId="60F2F855" w14:textId="77777777" w:rsidR="003A4967" w:rsidRDefault="003A4967" w:rsidP="000C2F6D">
      <w:pPr>
        <w:pStyle w:val="ListParagraph"/>
        <w:jc w:val="left"/>
        <w:rPr>
          <w:b/>
          <w:bCs/>
          <w:szCs w:val="18"/>
          <w:lang w:val="pt-BR"/>
        </w:rPr>
      </w:pPr>
      <w:r>
        <w:rPr>
          <w:szCs w:val="18"/>
          <w:lang w:val="pt-BR"/>
        </w:rPr>
        <w:t xml:space="preserve">Instructions: </w:t>
      </w:r>
      <w:r w:rsidRPr="003A4967">
        <w:rPr>
          <w:b/>
          <w:bCs/>
          <w:szCs w:val="18"/>
          <w:lang w:val="pt-BR"/>
        </w:rPr>
        <w:t>(This will be as your use case)</w:t>
      </w:r>
    </w:p>
    <w:p w14:paraId="14876C20" w14:textId="77777777" w:rsidR="003A4967" w:rsidRDefault="003A4967" w:rsidP="000C2F6D">
      <w:pPr>
        <w:pStyle w:val="ListParagraph"/>
        <w:jc w:val="left"/>
        <w:rPr>
          <w:szCs w:val="18"/>
          <w:lang w:val="en-IN"/>
        </w:rPr>
      </w:pPr>
      <w:r w:rsidRPr="003A4967">
        <w:rPr>
          <w:szCs w:val="18"/>
          <w:lang w:val="en-IN"/>
        </w:rPr>
        <w:t xml:space="preserve">**## Instructions for Conversion Agent:**As an expert Spark Data Analyst, respond with the syntactically correct code for the question below. Make sure you follow these rules: ### Conversion Accuracy: - Convert Snowflake stored procedure code to equivalent Python code. - Ensure the conversion is accurate and maintains the logic of the original code. - Validate the converted code against sample inputs to ensure functional equivalence. ### Code Output: - Provide clear and concise Python code output. - Include comments in the code to explain key sections and logic. ### Error Handling: - Handle any errors or exceptions in the conversion process gracefully. - Provide meaningful error messages and suggestions for troubleshooting. ### User Interaction: - Respond to user queries about the conversion process. - Maintain a friendly and professional tone. - Clarify any ambiguities in the user’s request before proceeding with the conversion. ### Contextual Understanding: - Write the PySpark code using Snowflake stored procedures for given information only, without using any other information. - Use context to understand the Data Analyst’s requirements and how to apply them. - Ensure all the requirements in the question are met. ### Output Specifics: - Only generate the code as output, nothing extra. - Do not add license information to the output. - Do not include Collab text in the output. ### Special Instructions: - Approach to move Snowflake database to AWS Iceberg table using S3 Bucket and Glue Catalogs. - Convert the Store Procedure to Spark Equivalent code. ### Fallback Handling: - If questions are asked where there is no relevant context available, answer from what you know. - If the conversion is not possible due to missing information, inform the user and re-request Snowflake stored procedure code to equivalent Python code. ### Responsible AI and Privacy: - **Avoid Sensitive Data**: Do </w:t>
      </w:r>
      <w:r w:rsidRPr="003A4967">
        <w:rPr>
          <w:szCs w:val="18"/>
          <w:lang w:val="en-IN"/>
        </w:rPr>
        <w:lastRenderedPageBreak/>
        <w:t>not include personally identifiable information (PII) or other sensitive data in your responses. - **Adhere to Responsible AI Rules**: Ensure that the response does not violate any responsible AI guidelines or ethical considerations. **## Best Practices for Creating Stored Procedures:** 1. **Avoid Sensitive Data**: Do not include personally identifiable information (PII) or other sensitive data in your stored procedures. 2. **Use Neutral Language**: Ensure that the language used in your code is neutral and non-offensive. 3. **Test in Smaller Parts**: Break down complex procedures into smaller parts and test each part individually to identify any issues.</w:t>
      </w:r>
    </w:p>
    <w:p w14:paraId="1043C01C" w14:textId="219724A5" w:rsidR="003A4967" w:rsidRDefault="003A4967" w:rsidP="000C2F6D">
      <w:pPr>
        <w:pStyle w:val="ListParagraph"/>
        <w:jc w:val="left"/>
        <w:rPr>
          <w:szCs w:val="18"/>
          <w:lang w:val="en-IN"/>
        </w:rPr>
      </w:pPr>
      <w:r w:rsidRPr="003A4967">
        <w:rPr>
          <w:szCs w:val="18"/>
          <w:lang w:val="pt-BR"/>
        </w:rPr>
        <w:drawing>
          <wp:inline distT="0" distB="0" distL="0" distR="0" wp14:anchorId="3E659041" wp14:editId="595BDDEF">
            <wp:extent cx="3146187" cy="1447800"/>
            <wp:effectExtent l="0" t="0" r="0" b="0"/>
            <wp:docPr id="696712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1296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486" cy="145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555" w14:textId="6E85C4FA" w:rsidR="003A4967" w:rsidRDefault="003A4967" w:rsidP="000C2F6D">
      <w:pPr>
        <w:pStyle w:val="ListParagraph"/>
        <w:jc w:val="left"/>
        <w:rPr>
          <w:szCs w:val="18"/>
          <w:lang w:val="en-IN"/>
        </w:rPr>
      </w:pPr>
      <w:r w:rsidRPr="003A4967">
        <w:rPr>
          <w:szCs w:val="18"/>
          <w:lang w:val="pt-BR"/>
        </w:rPr>
        <w:drawing>
          <wp:anchor distT="0" distB="0" distL="114300" distR="114300" simplePos="0" relativeHeight="251712512" behindDoc="0" locked="0" layoutInCell="1" allowOverlap="1" wp14:anchorId="1CE29CA4" wp14:editId="4407C5B1">
            <wp:simplePos x="0" y="0"/>
            <wp:positionH relativeFrom="column">
              <wp:posOffset>495300</wp:posOffset>
            </wp:positionH>
            <wp:positionV relativeFrom="paragraph">
              <wp:posOffset>66675</wp:posOffset>
            </wp:positionV>
            <wp:extent cx="3342005" cy="1993900"/>
            <wp:effectExtent l="0" t="0" r="0" b="6350"/>
            <wp:wrapSquare wrapText="bothSides"/>
            <wp:docPr id="183687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7549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4A736" w14:textId="77777777" w:rsidR="003A4967" w:rsidRDefault="003A4967" w:rsidP="000C2F6D">
      <w:pPr>
        <w:pStyle w:val="ListParagraph"/>
        <w:jc w:val="left"/>
        <w:rPr>
          <w:szCs w:val="18"/>
          <w:lang w:val="en-IN"/>
        </w:rPr>
      </w:pPr>
    </w:p>
    <w:p w14:paraId="7788670B" w14:textId="1B3912EC" w:rsidR="003A4967" w:rsidRDefault="003A4967" w:rsidP="000C2F6D">
      <w:pPr>
        <w:pStyle w:val="ListParagraph"/>
        <w:jc w:val="left"/>
        <w:rPr>
          <w:szCs w:val="18"/>
          <w:lang w:val="pt-BR"/>
        </w:rPr>
      </w:pPr>
    </w:p>
    <w:p w14:paraId="3CCD90F4" w14:textId="004CFB4C" w:rsidR="003A4967" w:rsidRDefault="003A4967" w:rsidP="000C2F6D">
      <w:pPr>
        <w:pStyle w:val="ListParagraph"/>
        <w:jc w:val="left"/>
        <w:rPr>
          <w:szCs w:val="18"/>
          <w:lang w:val="pt-BR"/>
        </w:rPr>
      </w:pPr>
    </w:p>
    <w:p w14:paraId="438D4675" w14:textId="77777777" w:rsidR="003A4967" w:rsidRPr="003A4967" w:rsidRDefault="003A4967" w:rsidP="003A4967">
      <w:pPr>
        <w:rPr>
          <w:lang w:val="pt-BR"/>
        </w:rPr>
      </w:pPr>
    </w:p>
    <w:p w14:paraId="08E4CAA9" w14:textId="77777777" w:rsidR="003A4967" w:rsidRPr="003A4967" w:rsidRDefault="003A4967" w:rsidP="003A4967">
      <w:pPr>
        <w:rPr>
          <w:lang w:val="pt-BR"/>
        </w:rPr>
      </w:pPr>
    </w:p>
    <w:p w14:paraId="38BAF845" w14:textId="77777777" w:rsidR="003A4967" w:rsidRPr="003A4967" w:rsidRDefault="003A4967" w:rsidP="003A4967">
      <w:pPr>
        <w:rPr>
          <w:lang w:val="pt-BR"/>
        </w:rPr>
      </w:pPr>
    </w:p>
    <w:p w14:paraId="7DC3936B" w14:textId="77777777" w:rsidR="003A4967" w:rsidRPr="003A4967" w:rsidRDefault="003A4967" w:rsidP="003A4967">
      <w:pPr>
        <w:rPr>
          <w:lang w:val="pt-BR"/>
        </w:rPr>
      </w:pPr>
    </w:p>
    <w:p w14:paraId="11FEE68D" w14:textId="77777777" w:rsidR="003A4967" w:rsidRPr="003A4967" w:rsidRDefault="003A4967" w:rsidP="003A4967">
      <w:pPr>
        <w:rPr>
          <w:lang w:val="pt-BR"/>
        </w:rPr>
      </w:pPr>
    </w:p>
    <w:p w14:paraId="6727DB35" w14:textId="77777777" w:rsidR="003A4967" w:rsidRPr="003A4967" w:rsidRDefault="003A4967" w:rsidP="003A4967">
      <w:pPr>
        <w:rPr>
          <w:lang w:val="pt-BR"/>
        </w:rPr>
      </w:pPr>
    </w:p>
    <w:p w14:paraId="583E5671" w14:textId="77777777" w:rsidR="003A4967" w:rsidRPr="003A4967" w:rsidRDefault="003A4967" w:rsidP="003A4967">
      <w:pPr>
        <w:rPr>
          <w:lang w:val="pt-BR"/>
        </w:rPr>
      </w:pPr>
    </w:p>
    <w:p w14:paraId="1AD73EF8" w14:textId="77777777" w:rsidR="003A4967" w:rsidRDefault="003A4967" w:rsidP="003A4967">
      <w:pPr>
        <w:pStyle w:val="ListParagraph"/>
        <w:ind w:firstLine="720"/>
        <w:jc w:val="left"/>
        <w:rPr>
          <w:szCs w:val="18"/>
          <w:lang w:val="pt-BR"/>
        </w:rPr>
      </w:pPr>
    </w:p>
    <w:p w14:paraId="1FE23494" w14:textId="77777777" w:rsidR="003A4967" w:rsidRDefault="003A4967" w:rsidP="003A4967">
      <w:pPr>
        <w:pStyle w:val="ListParagraph"/>
        <w:ind w:firstLine="720"/>
        <w:jc w:val="left"/>
        <w:rPr>
          <w:szCs w:val="18"/>
          <w:lang w:val="pt-BR"/>
        </w:rPr>
      </w:pPr>
    </w:p>
    <w:p w14:paraId="5A13F788" w14:textId="71C60813" w:rsidR="00DA00E9" w:rsidRDefault="00DA00E9" w:rsidP="003A4967">
      <w:pPr>
        <w:pStyle w:val="ListParagraph"/>
        <w:ind w:firstLine="720"/>
        <w:jc w:val="left"/>
        <w:rPr>
          <w:szCs w:val="18"/>
          <w:lang w:val="pt-BR"/>
        </w:rPr>
      </w:pPr>
      <w:r w:rsidRPr="00DA00E9">
        <w:rPr>
          <w:szCs w:val="18"/>
          <w:lang w:val="pt-BR"/>
        </w:rPr>
        <w:drawing>
          <wp:inline distT="0" distB="0" distL="0" distR="0" wp14:anchorId="5530AA53" wp14:editId="75D081A3">
            <wp:extent cx="2171482" cy="2069456"/>
            <wp:effectExtent l="0" t="0" r="635" b="7620"/>
            <wp:docPr id="1844991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916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0364" cy="20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FCE1" w14:textId="77777777" w:rsidR="00DA00E9" w:rsidRDefault="00DA00E9" w:rsidP="003A4967">
      <w:pPr>
        <w:pStyle w:val="ListParagraph"/>
        <w:ind w:firstLine="720"/>
        <w:jc w:val="left"/>
        <w:rPr>
          <w:szCs w:val="18"/>
          <w:lang w:val="pt-BR"/>
        </w:rPr>
      </w:pPr>
    </w:p>
    <w:p w14:paraId="3C34B37E" w14:textId="719166EC" w:rsidR="00DA00E9" w:rsidRDefault="001415BB" w:rsidP="003A4967">
      <w:pPr>
        <w:pStyle w:val="ListParagraph"/>
        <w:ind w:firstLine="720"/>
        <w:jc w:val="left"/>
        <w:rPr>
          <w:szCs w:val="18"/>
          <w:lang w:val="pt-BR"/>
        </w:rPr>
      </w:pPr>
      <w:r>
        <w:rPr>
          <w:szCs w:val="18"/>
          <w:lang w:val="pt-BR"/>
        </w:rPr>
        <w:t>Add tools as per your requirements</w:t>
      </w:r>
    </w:p>
    <w:p w14:paraId="4812FBD5" w14:textId="77777777" w:rsidR="001415BB" w:rsidRDefault="001415BB" w:rsidP="003A4967">
      <w:pPr>
        <w:pStyle w:val="ListParagraph"/>
        <w:ind w:firstLine="720"/>
        <w:jc w:val="left"/>
        <w:rPr>
          <w:szCs w:val="18"/>
          <w:lang w:val="pt-BR"/>
        </w:rPr>
      </w:pPr>
    </w:p>
    <w:p w14:paraId="6EF24027" w14:textId="61581DDC" w:rsidR="003A4967" w:rsidRDefault="003A4967" w:rsidP="003A4967">
      <w:pPr>
        <w:pStyle w:val="ListParagraph"/>
        <w:ind w:firstLine="720"/>
        <w:jc w:val="left"/>
        <w:rPr>
          <w:szCs w:val="18"/>
          <w:lang w:val="pt-BR"/>
        </w:rPr>
      </w:pPr>
    </w:p>
    <w:p w14:paraId="3661942A" w14:textId="2EAB7D61" w:rsidR="003A4967" w:rsidRDefault="000A4F4B" w:rsidP="000A4F4B">
      <w:pPr>
        <w:pStyle w:val="ListParagraph"/>
        <w:jc w:val="left"/>
        <w:rPr>
          <w:szCs w:val="18"/>
          <w:lang w:val="pt-BR"/>
        </w:rPr>
      </w:pPr>
      <w:r w:rsidRPr="000A4F4B">
        <w:rPr>
          <w:szCs w:val="18"/>
          <w:lang w:val="pt-BR"/>
        </w:rPr>
        <w:lastRenderedPageBreak/>
        <w:drawing>
          <wp:inline distT="0" distB="0" distL="0" distR="0" wp14:anchorId="03F5C7F6" wp14:editId="5C948507">
            <wp:extent cx="3331633" cy="1715311"/>
            <wp:effectExtent l="0" t="0" r="2540" b="0"/>
            <wp:docPr id="1574626435" name="Picture 1" descr="A screenshot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26435" name="Picture 1" descr="A screenshot of a search eng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4225" cy="17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967">
        <w:rPr>
          <w:szCs w:val="18"/>
          <w:lang w:val="pt-BR"/>
        </w:rPr>
        <w:br w:type="textWrapping" w:clear="all"/>
      </w:r>
    </w:p>
    <w:p w14:paraId="1518CE3D" w14:textId="5049DB87" w:rsidR="000A4F4B" w:rsidRDefault="00002A97" w:rsidP="000A4F4B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>Test the agent</w:t>
      </w:r>
    </w:p>
    <w:p w14:paraId="56D0D003" w14:textId="0812A460" w:rsidR="00002A97" w:rsidRDefault="009B2682" w:rsidP="00002A97">
      <w:pPr>
        <w:pStyle w:val="ListParagraph"/>
        <w:jc w:val="left"/>
        <w:rPr>
          <w:szCs w:val="18"/>
          <w:lang w:val="pt-BR"/>
        </w:rPr>
      </w:pPr>
      <w:r w:rsidRPr="009B2682">
        <w:rPr>
          <w:szCs w:val="18"/>
          <w:lang w:val="pt-BR"/>
        </w:rPr>
        <w:drawing>
          <wp:inline distT="0" distB="0" distL="0" distR="0" wp14:anchorId="4E38B5AA" wp14:editId="2A2761FA">
            <wp:extent cx="3149600" cy="1710092"/>
            <wp:effectExtent l="0" t="0" r="0" b="4445"/>
            <wp:docPr id="139080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037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6365" cy="17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AE7" w14:textId="635DD11A" w:rsidR="009B2682" w:rsidRDefault="00EF7C82" w:rsidP="00002A97">
      <w:pPr>
        <w:pStyle w:val="ListParagraph"/>
        <w:jc w:val="left"/>
        <w:rPr>
          <w:szCs w:val="18"/>
          <w:lang w:val="pt-BR"/>
        </w:rPr>
      </w:pPr>
      <w:r w:rsidRPr="00EF7C82">
        <w:rPr>
          <w:szCs w:val="18"/>
          <w:lang w:val="pt-BR"/>
        </w:rPr>
        <w:drawing>
          <wp:inline distT="0" distB="0" distL="0" distR="0" wp14:anchorId="212BCB75" wp14:editId="2819BD77">
            <wp:extent cx="3146425" cy="1663700"/>
            <wp:effectExtent l="0" t="0" r="0" b="0"/>
            <wp:docPr id="18662653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5376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058" cy="167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5B3C" w14:textId="082FE86A" w:rsidR="00EF7C82" w:rsidRDefault="001665BE" w:rsidP="00002A97">
      <w:pPr>
        <w:pStyle w:val="ListParagraph"/>
        <w:jc w:val="left"/>
        <w:rPr>
          <w:szCs w:val="18"/>
          <w:lang w:val="pt-BR"/>
        </w:rPr>
      </w:pPr>
      <w:r w:rsidRPr="001665BE">
        <w:rPr>
          <w:szCs w:val="18"/>
          <w:lang w:val="pt-BR"/>
        </w:rPr>
        <w:drawing>
          <wp:inline distT="0" distB="0" distL="0" distR="0" wp14:anchorId="30F3D24C" wp14:editId="26BFE293">
            <wp:extent cx="3355340" cy="1629834"/>
            <wp:effectExtent l="0" t="0" r="0" b="8890"/>
            <wp:docPr id="801398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9832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5811" cy="16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44EE" w14:textId="4C4FEC86" w:rsidR="001665BE" w:rsidRDefault="00B0489D" w:rsidP="001665BE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>Once you are happy with testing deploy the agent</w:t>
      </w:r>
      <w:r w:rsidR="00BC503A">
        <w:rPr>
          <w:szCs w:val="18"/>
          <w:lang w:val="pt-BR"/>
        </w:rPr>
        <w:t>.</w:t>
      </w:r>
    </w:p>
    <w:p w14:paraId="5CD43A8B" w14:textId="24373C79" w:rsidR="00BC503A" w:rsidRDefault="009E37FA" w:rsidP="00BC503A">
      <w:pPr>
        <w:ind w:left="360"/>
        <w:jc w:val="left"/>
        <w:rPr>
          <w:szCs w:val="18"/>
          <w:lang w:val="pt-BR"/>
        </w:rPr>
      </w:pPr>
      <w:r w:rsidRPr="009E37FA">
        <w:rPr>
          <w:szCs w:val="18"/>
          <w:lang w:val="pt-BR"/>
        </w:rPr>
        <w:lastRenderedPageBreak/>
        <w:drawing>
          <wp:inline distT="0" distB="0" distL="0" distR="0" wp14:anchorId="7617A840" wp14:editId="3C128253">
            <wp:extent cx="3708400" cy="1504328"/>
            <wp:effectExtent l="0" t="0" r="6350" b="635"/>
            <wp:docPr id="1826197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9741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6725" cy="15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D2EB" w14:textId="364EA558" w:rsidR="009E37FA" w:rsidRDefault="009E37FA" w:rsidP="00BC503A">
      <w:pPr>
        <w:ind w:left="360"/>
        <w:jc w:val="left"/>
        <w:rPr>
          <w:szCs w:val="18"/>
          <w:lang w:val="pt-BR"/>
        </w:rPr>
      </w:pPr>
      <w:r w:rsidRPr="009E37FA">
        <w:rPr>
          <w:szCs w:val="18"/>
          <w:lang w:val="pt-BR"/>
        </w:rPr>
        <w:drawing>
          <wp:inline distT="0" distB="0" distL="0" distR="0" wp14:anchorId="0229E78E" wp14:editId="1E45F0B2">
            <wp:extent cx="3691467" cy="1657068"/>
            <wp:effectExtent l="0" t="0" r="4445" b="635"/>
            <wp:docPr id="180542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29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047" cy="16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BD1D" w14:textId="72BC90A2" w:rsidR="009E37FA" w:rsidRDefault="005F7C54" w:rsidP="009E37FA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>Click on View Status to see deployment status:</w:t>
      </w:r>
    </w:p>
    <w:p w14:paraId="3C5B6797" w14:textId="2CF768EA" w:rsidR="005F7C54" w:rsidRDefault="00E53FC2" w:rsidP="005F7C54">
      <w:pPr>
        <w:ind w:left="360"/>
        <w:jc w:val="left"/>
        <w:rPr>
          <w:szCs w:val="18"/>
          <w:lang w:val="pt-BR"/>
        </w:rPr>
      </w:pPr>
      <w:r w:rsidRPr="00E53FC2">
        <w:rPr>
          <w:szCs w:val="18"/>
          <w:lang w:val="pt-BR"/>
        </w:rPr>
        <w:drawing>
          <wp:inline distT="0" distB="0" distL="0" distR="0" wp14:anchorId="2A80A8E2" wp14:editId="35A74AFF">
            <wp:extent cx="4456172" cy="1295400"/>
            <wp:effectExtent l="0" t="0" r="1905" b="0"/>
            <wp:docPr id="378890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070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8197" cy="130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F67C" w14:textId="2FBE5218" w:rsidR="00E53FC2" w:rsidRPr="00595941" w:rsidRDefault="00595941" w:rsidP="00595941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 w:rsidRPr="00595941">
        <w:rPr>
          <w:szCs w:val="18"/>
          <w:lang w:val="pt-BR"/>
        </w:rPr>
        <w:t>Once the deployment is completed, please click on agent name:</w:t>
      </w:r>
    </w:p>
    <w:p w14:paraId="5074E692" w14:textId="6D4547F1" w:rsidR="00595941" w:rsidRDefault="00595941" w:rsidP="00595941">
      <w:pPr>
        <w:ind w:left="360"/>
        <w:jc w:val="left"/>
        <w:rPr>
          <w:szCs w:val="18"/>
          <w:lang w:val="pt-BR"/>
        </w:rPr>
      </w:pPr>
      <w:r w:rsidRPr="00595941">
        <w:rPr>
          <w:szCs w:val="18"/>
          <w:lang w:val="pt-BR"/>
        </w:rPr>
        <w:drawing>
          <wp:inline distT="0" distB="0" distL="0" distR="0" wp14:anchorId="15E5CB29" wp14:editId="0CD757FC">
            <wp:extent cx="4422766" cy="1282700"/>
            <wp:effectExtent l="0" t="0" r="0" b="0"/>
            <wp:docPr id="31235026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50267" name="Picture 1" descr="A screenshot of a web pag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0367" cy="12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5358" w14:textId="49FE98F0" w:rsidR="00595941" w:rsidRDefault="005D287A" w:rsidP="00595941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>You can see various infrence points as well as code samples as well-</w:t>
      </w:r>
    </w:p>
    <w:p w14:paraId="3309B66A" w14:textId="24309BB9" w:rsidR="005D287A" w:rsidRDefault="005D287A" w:rsidP="005D287A">
      <w:pPr>
        <w:ind w:left="360"/>
        <w:jc w:val="left"/>
        <w:rPr>
          <w:szCs w:val="18"/>
          <w:lang w:val="pt-BR"/>
        </w:rPr>
      </w:pPr>
      <w:r w:rsidRPr="005D287A">
        <w:rPr>
          <w:szCs w:val="18"/>
          <w:lang w:val="pt-BR"/>
        </w:rPr>
        <w:drawing>
          <wp:inline distT="0" distB="0" distL="0" distR="0" wp14:anchorId="77D2C1D3" wp14:editId="139CF6E0">
            <wp:extent cx="5727700" cy="1964266"/>
            <wp:effectExtent l="0" t="0" r="6350" b="0"/>
            <wp:docPr id="73382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244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726" cy="19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33B1" w14:textId="6959B80A" w:rsidR="005D287A" w:rsidRDefault="00DE5F4B" w:rsidP="00DE5F4B">
      <w:pPr>
        <w:jc w:val="left"/>
        <w:rPr>
          <w:szCs w:val="18"/>
          <w:lang w:val="pt-BR"/>
        </w:rPr>
      </w:pPr>
      <w:r>
        <w:rPr>
          <w:szCs w:val="18"/>
          <w:lang w:val="pt-BR"/>
        </w:rPr>
        <w:lastRenderedPageBreak/>
        <w:t xml:space="preserve">      </w:t>
      </w:r>
      <w:r w:rsidRPr="00DE5F4B">
        <w:rPr>
          <w:szCs w:val="18"/>
          <w:lang w:val="pt-BR"/>
        </w:rPr>
        <w:drawing>
          <wp:inline distT="0" distB="0" distL="0" distR="0" wp14:anchorId="31F642C8" wp14:editId="043BD2E2">
            <wp:extent cx="5727700" cy="1786467"/>
            <wp:effectExtent l="0" t="0" r="6350" b="4445"/>
            <wp:docPr id="1215342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4267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363" cy="17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3137" w14:textId="49B7FDE0" w:rsidR="00DE5F4B" w:rsidRDefault="00DE5F4B" w:rsidP="00DE5F4B">
      <w:pPr>
        <w:jc w:val="left"/>
        <w:rPr>
          <w:szCs w:val="18"/>
          <w:lang w:val="pt-BR"/>
        </w:rPr>
      </w:pPr>
    </w:p>
    <w:p w14:paraId="7FA5AFCA" w14:textId="6CD43663" w:rsidR="00DE5F4B" w:rsidRDefault="00BA6EC8" w:rsidP="00BA6EC8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>You can preview the agent in the deployment spec as well:</w:t>
      </w:r>
    </w:p>
    <w:p w14:paraId="7D8D5182" w14:textId="2ABC8CD8" w:rsidR="00BA6EC8" w:rsidRDefault="00BA6EC8" w:rsidP="00BA6EC8">
      <w:pPr>
        <w:ind w:left="360"/>
        <w:jc w:val="left"/>
        <w:rPr>
          <w:szCs w:val="18"/>
          <w:lang w:val="pt-BR"/>
        </w:rPr>
      </w:pPr>
      <w:r w:rsidRPr="00BA6EC8">
        <w:rPr>
          <w:szCs w:val="18"/>
          <w:lang w:val="pt-BR"/>
        </w:rPr>
        <w:drawing>
          <wp:inline distT="0" distB="0" distL="0" distR="0" wp14:anchorId="1E74004E" wp14:editId="27C6FE20">
            <wp:extent cx="5727700" cy="1957070"/>
            <wp:effectExtent l="0" t="0" r="6350" b="5080"/>
            <wp:docPr id="211180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092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DE6B" w14:textId="4DA3E667" w:rsidR="00BA6EC8" w:rsidRDefault="00BA6EC8" w:rsidP="00BA6EC8">
      <w:pPr>
        <w:pStyle w:val="ListParagraph"/>
        <w:numPr>
          <w:ilvl w:val="0"/>
          <w:numId w:val="17"/>
        </w:numPr>
        <w:jc w:val="left"/>
        <w:rPr>
          <w:szCs w:val="18"/>
          <w:lang w:val="pt-BR"/>
        </w:rPr>
      </w:pPr>
      <w:r>
        <w:rPr>
          <w:szCs w:val="18"/>
          <w:lang w:val="pt-BR"/>
        </w:rPr>
        <w:t xml:space="preserve">You can also view code generated for creating this agent </w:t>
      </w:r>
    </w:p>
    <w:p w14:paraId="39B6395F" w14:textId="0B96ED7C" w:rsidR="00BA6EC8" w:rsidRPr="00BA6EC8" w:rsidRDefault="00BA6EC8" w:rsidP="00BA6EC8">
      <w:pPr>
        <w:ind w:left="360"/>
        <w:jc w:val="left"/>
        <w:rPr>
          <w:szCs w:val="18"/>
          <w:lang w:val="pt-BR"/>
        </w:rPr>
      </w:pPr>
      <w:r w:rsidRPr="00BA6EC8">
        <w:rPr>
          <w:szCs w:val="18"/>
          <w:lang w:val="pt-BR"/>
        </w:rPr>
        <w:drawing>
          <wp:inline distT="0" distB="0" distL="0" distR="0" wp14:anchorId="38216006" wp14:editId="7637D37B">
            <wp:extent cx="5727700" cy="2446867"/>
            <wp:effectExtent l="0" t="0" r="6350" b="0"/>
            <wp:docPr id="1450514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1434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158" cy="244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A24B" w14:textId="77777777" w:rsidR="00595941" w:rsidRDefault="00595941" w:rsidP="000C2F6D">
      <w:pPr>
        <w:pStyle w:val="ListParagraph"/>
        <w:jc w:val="left"/>
        <w:rPr>
          <w:szCs w:val="18"/>
          <w:lang w:val="pt-BR"/>
        </w:rPr>
      </w:pPr>
    </w:p>
    <w:p w14:paraId="12CA0D8C" w14:textId="0B281029" w:rsidR="00320011" w:rsidRPr="00595941" w:rsidRDefault="00320011" w:rsidP="00595941">
      <w:pPr>
        <w:jc w:val="left"/>
        <w:rPr>
          <w:szCs w:val="18"/>
          <w:lang w:val="pt-BR"/>
        </w:rPr>
      </w:pPr>
      <w:r w:rsidRPr="00595941">
        <w:rPr>
          <w:szCs w:val="18"/>
          <w:lang w:val="pt-BR"/>
        </w:rPr>
        <w:br w:type="page"/>
      </w:r>
    </w:p>
    <w:p w14:paraId="05B4E4B8" w14:textId="77777777" w:rsidR="009E37FA" w:rsidRPr="000C2F6D" w:rsidRDefault="009E37FA" w:rsidP="000C2F6D">
      <w:pPr>
        <w:pStyle w:val="ListParagraph"/>
        <w:jc w:val="left"/>
        <w:rPr>
          <w:szCs w:val="18"/>
          <w:lang w:val="en-IN"/>
        </w:rPr>
      </w:pPr>
    </w:p>
    <w:p w14:paraId="6C766E3A" w14:textId="77777777" w:rsidR="00FC39A6" w:rsidRPr="00F15EDB" w:rsidRDefault="00FC39A6" w:rsidP="00FC4DC6">
      <w:pPr>
        <w:tabs>
          <w:tab w:val="right" w:pos="9029"/>
        </w:tabs>
        <w:rPr>
          <w:szCs w:val="18"/>
          <w:lang w:val="pt-BR"/>
        </w:rPr>
      </w:pPr>
    </w:p>
    <w:p w14:paraId="166F9405" w14:textId="77777777" w:rsidR="000F6515" w:rsidRPr="00F15EDB" w:rsidRDefault="000F6515" w:rsidP="00FC4DC6">
      <w:pPr>
        <w:tabs>
          <w:tab w:val="right" w:pos="9029"/>
        </w:tabs>
        <w:rPr>
          <w:szCs w:val="18"/>
          <w:lang w:val="pt-BR"/>
        </w:rPr>
      </w:pPr>
    </w:p>
    <w:p w14:paraId="518E3B7D" w14:textId="77777777" w:rsidR="00B848D5" w:rsidRDefault="00B848D5" w:rsidP="00B848D5">
      <w:pPr>
        <w:pStyle w:val="BodyText"/>
        <w:ind w:left="360"/>
        <w:rPr>
          <w:rFonts w:cs="Calibri"/>
          <w:color w:val="000000"/>
        </w:rPr>
      </w:pPr>
    </w:p>
    <w:p w14:paraId="588D02AD" w14:textId="77777777" w:rsidR="00B848D5" w:rsidRDefault="0069632D" w:rsidP="00B848D5">
      <w:pPr>
        <w:pStyle w:val="BodyText"/>
        <w:ind w:left="360"/>
        <w:rPr>
          <w:rFonts w:cs="Calibri"/>
          <w:color w:val="000000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025E1E3F" wp14:editId="6FBB14C6">
            <wp:simplePos x="0" y="0"/>
            <wp:positionH relativeFrom="column">
              <wp:posOffset>-911860</wp:posOffset>
            </wp:positionH>
            <wp:positionV relativeFrom="page">
              <wp:posOffset>12065</wp:posOffset>
            </wp:positionV>
            <wp:extent cx="7538085" cy="10666730"/>
            <wp:effectExtent l="0" t="0" r="5715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1066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C7FA4" w14:textId="77777777" w:rsidR="00CF49F7" w:rsidRPr="00B848D5" w:rsidRDefault="00CF49F7" w:rsidP="00B848D5">
      <w:pPr>
        <w:pStyle w:val="BodyText"/>
        <w:ind w:left="360"/>
        <w:rPr>
          <w:rFonts w:cs="Calibri"/>
          <w:color w:val="000000"/>
        </w:rPr>
      </w:pPr>
    </w:p>
    <w:sectPr w:rsidR="00CF49F7" w:rsidRPr="00B848D5" w:rsidSect="00632D1A">
      <w:headerReference w:type="default" r:id="rId30"/>
      <w:footerReference w:type="even" r:id="rId31"/>
      <w:footerReference w:type="default" r:id="rId32"/>
      <w:headerReference w:type="first" r:id="rId33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47AF9C" w14:textId="77777777" w:rsidR="00DC20F2" w:rsidRDefault="00DC20F2" w:rsidP="008C1F02">
      <w:r>
        <w:separator/>
      </w:r>
    </w:p>
  </w:endnote>
  <w:endnote w:type="continuationSeparator" w:id="0">
    <w:p w14:paraId="6E0D9002" w14:textId="77777777" w:rsidR="00DC20F2" w:rsidRDefault="00DC20F2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4193B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3D8A588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71259D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56BCE25B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66F4E6C" wp14:editId="07207328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5C5DAC0" w14:textId="77777777" w:rsidR="00892F28" w:rsidRPr="00892F28" w:rsidRDefault="00892F28" w:rsidP="00892F28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</w:rPr>
                          </w:pPr>
                          <w:r w:rsidRPr="00892F28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©LTIMindtree | Privileged and Confidential 202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3</w:t>
                          </w:r>
                        </w:p>
                        <w:p w14:paraId="2265CC0C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6F4E6C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1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" filled="f" stroked="f">
              <v:textbox>
                <w:txbxContent>
                  <w:p w14:paraId="55C5DAC0" w14:textId="77777777" w:rsidR="00892F28" w:rsidRPr="00892F28" w:rsidRDefault="00892F28" w:rsidP="00892F28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</w:rPr>
                    </w:pPr>
                    <w:r w:rsidRPr="00892F28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©LTIMindtree | Privileged and Confidential 202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3</w:t>
                    </w:r>
                  </w:p>
                  <w:p w14:paraId="2265CC0C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494857" w14:textId="77777777" w:rsidR="00DC20F2" w:rsidRDefault="00DC20F2" w:rsidP="008C1F02">
      <w:r>
        <w:separator/>
      </w:r>
    </w:p>
  </w:footnote>
  <w:footnote w:type="continuationSeparator" w:id="0">
    <w:p w14:paraId="71885B0D" w14:textId="77777777" w:rsidR="00DC20F2" w:rsidRDefault="00DC20F2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C166C5" w14:textId="77777777" w:rsidR="009637A5" w:rsidRPr="007A2D94" w:rsidRDefault="00632D1A" w:rsidP="007A2D94">
    <w:pPr>
      <w:pStyle w:val="Header"/>
    </w:pPr>
    <w:r w:rsidRPr="00123F4B">
      <w:rPr>
        <w:noProof/>
        <w:color w:val="262626" w:themeColor="text1" w:themeTint="D9"/>
        <w:szCs w:val="22"/>
        <w:lang w:eastAsia="en-IN"/>
      </w:rPr>
      <w:drawing>
        <wp:anchor distT="0" distB="0" distL="114300" distR="114300" simplePos="0" relativeHeight="251707392" behindDoc="0" locked="0" layoutInCell="1" allowOverlap="1" wp14:anchorId="2664EC02" wp14:editId="08BEE006">
          <wp:simplePos x="0" y="0"/>
          <wp:positionH relativeFrom="column">
            <wp:posOffset>4716145</wp:posOffset>
          </wp:positionH>
          <wp:positionV relativeFrom="paragraph">
            <wp:posOffset>-30480</wp:posOffset>
          </wp:positionV>
          <wp:extent cx="990574" cy="187890"/>
          <wp:effectExtent l="0" t="0" r="635" b="317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574" cy="187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DA4EABF" wp14:editId="5ACE6D70">
              <wp:simplePos x="0" y="0"/>
              <wp:positionH relativeFrom="column">
                <wp:posOffset>-12526</wp:posOffset>
              </wp:positionH>
              <wp:positionV relativeFrom="paragraph">
                <wp:posOffset>-106471</wp:posOffset>
              </wp:positionV>
              <wp:extent cx="3294345" cy="263046"/>
              <wp:effectExtent l="0" t="0" r="0" b="0"/>
              <wp:wrapNone/>
              <wp:docPr id="41" name="Text Box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94345" cy="26304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EF750F" w14:textId="77777777" w:rsidR="009637A5" w:rsidRPr="00C41290" w:rsidRDefault="009637A5" w:rsidP="009C1178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&lt;Function/ Name&gt; - &lt;Sub-Function Name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&gt; -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&lt;Name of Process&gt;</w:t>
                          </w:r>
                        </w:p>
                        <w:p w14:paraId="786AA1EE" w14:textId="77777777" w:rsidR="009637A5" w:rsidRPr="00C41290" w:rsidRDefault="009637A5" w:rsidP="007A2D94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A4EABF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29" type="#_x0000_t202" style="position:absolute;left:0;text-align:left;margin-left:-1pt;margin-top:-8.4pt;width:259.4pt;height:2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" filled="f" stroked="f">
              <v:textbox>
                <w:txbxContent>
                  <w:p w14:paraId="37EF750F" w14:textId="77777777" w:rsidR="009637A5" w:rsidRPr="00C41290" w:rsidRDefault="009637A5" w:rsidP="009C1178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&lt;Function/ Name&gt; - &lt;Sub-Function Name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&gt; -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&lt;Name of Process&gt;</w:t>
                    </w:r>
                  </w:p>
                  <w:p w14:paraId="786AA1EE" w14:textId="77777777" w:rsidR="009637A5" w:rsidRPr="00C41290" w:rsidRDefault="009637A5" w:rsidP="007A2D94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3C49498A" wp14:editId="62970387">
              <wp:simplePos x="0" y="0"/>
              <wp:positionH relativeFrom="column">
                <wp:posOffset>-12848</wp:posOffset>
              </wp:positionH>
              <wp:positionV relativeFrom="paragraph">
                <wp:posOffset>80645</wp:posOffset>
              </wp:positionV>
              <wp:extent cx="1644928" cy="300624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928" cy="3006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B483D3" w14:textId="77777777" w:rsidR="009637A5" w:rsidRPr="00C41290" w:rsidRDefault="009637A5" w:rsidP="00632D1A">
                          <w:pPr>
                            <w:jc w:val="left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 xml:space="preserve"> (Ver. 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2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1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/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02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-Jan-20</w:t>
                          </w:r>
                          <w:r w:rsidR="00ED39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23</w:t>
                          </w:r>
                          <w: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C49498A" id="Text Box 40" o:spid="_x0000_s1030" type="#_x0000_t202" style="position:absolute;left:0;text-align:left;margin-left:-1pt;margin-top:6.35pt;width:129.5pt;height:23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" filled="f" stroked="f">
              <v:textbox>
                <w:txbxContent>
                  <w:p w14:paraId="14B483D3" w14:textId="77777777" w:rsidR="009637A5" w:rsidRPr="00C41290" w:rsidRDefault="009637A5" w:rsidP="00632D1A">
                    <w:pPr>
                      <w:jc w:val="left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 xml:space="preserve"> (Ver. 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2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.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1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/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02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-Jan-20</w:t>
                    </w:r>
                    <w:r w:rsidR="00ED39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23</w:t>
                    </w:r>
                    <w: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D9592" w14:textId="77777777" w:rsidR="009637A5" w:rsidRDefault="009637A5" w:rsidP="003E5234">
    <w:pPr>
      <w:pStyle w:val="Header"/>
    </w:pPr>
  </w:p>
  <w:p w14:paraId="4B4FAB79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4D746B"/>
    <w:multiLevelType w:val="hybridMultilevel"/>
    <w:tmpl w:val="18AE4B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B203BD"/>
    <w:multiLevelType w:val="hybridMultilevel"/>
    <w:tmpl w:val="B6C2CF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06821">
    <w:abstractNumId w:val="10"/>
  </w:num>
  <w:num w:numId="2" w16cid:durableId="1517695272">
    <w:abstractNumId w:val="10"/>
  </w:num>
  <w:num w:numId="3" w16cid:durableId="127402670">
    <w:abstractNumId w:val="11"/>
  </w:num>
  <w:num w:numId="4" w16cid:durableId="1016032104">
    <w:abstractNumId w:val="14"/>
  </w:num>
  <w:num w:numId="5" w16cid:durableId="1660186354">
    <w:abstractNumId w:val="13"/>
  </w:num>
  <w:num w:numId="6" w16cid:durableId="3010799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737437818">
    <w:abstractNumId w:val="15"/>
  </w:num>
  <w:num w:numId="18" w16cid:durableId="766193047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6B0"/>
    <w:rsid w:val="000008CC"/>
    <w:rsid w:val="00002A97"/>
    <w:rsid w:val="00042314"/>
    <w:rsid w:val="000859A8"/>
    <w:rsid w:val="00096056"/>
    <w:rsid w:val="000A3A11"/>
    <w:rsid w:val="000A4F4B"/>
    <w:rsid w:val="000B4B73"/>
    <w:rsid w:val="000C2F6D"/>
    <w:rsid w:val="000C4295"/>
    <w:rsid w:val="000C5ADE"/>
    <w:rsid w:val="000E62E1"/>
    <w:rsid w:val="000F6515"/>
    <w:rsid w:val="00100C83"/>
    <w:rsid w:val="0010765A"/>
    <w:rsid w:val="001157CC"/>
    <w:rsid w:val="00115ACF"/>
    <w:rsid w:val="001346E3"/>
    <w:rsid w:val="001415BB"/>
    <w:rsid w:val="001614C3"/>
    <w:rsid w:val="00162D7F"/>
    <w:rsid w:val="001665BE"/>
    <w:rsid w:val="00170C30"/>
    <w:rsid w:val="00176167"/>
    <w:rsid w:val="00180199"/>
    <w:rsid w:val="00187C4C"/>
    <w:rsid w:val="001D1F50"/>
    <w:rsid w:val="001F1ED9"/>
    <w:rsid w:val="001F3853"/>
    <w:rsid w:val="0021492F"/>
    <w:rsid w:val="00222D76"/>
    <w:rsid w:val="002331B6"/>
    <w:rsid w:val="00234CE5"/>
    <w:rsid w:val="002434CA"/>
    <w:rsid w:val="00270201"/>
    <w:rsid w:val="00273786"/>
    <w:rsid w:val="00282B19"/>
    <w:rsid w:val="002964F6"/>
    <w:rsid w:val="002C1832"/>
    <w:rsid w:val="002C7BEE"/>
    <w:rsid w:val="002D3966"/>
    <w:rsid w:val="002E5EAB"/>
    <w:rsid w:val="002F24FE"/>
    <w:rsid w:val="0030638C"/>
    <w:rsid w:val="00310138"/>
    <w:rsid w:val="00311E2D"/>
    <w:rsid w:val="00316D1E"/>
    <w:rsid w:val="00320011"/>
    <w:rsid w:val="0034375F"/>
    <w:rsid w:val="0034568C"/>
    <w:rsid w:val="00355D9D"/>
    <w:rsid w:val="0035676B"/>
    <w:rsid w:val="00361C20"/>
    <w:rsid w:val="00367984"/>
    <w:rsid w:val="003833E2"/>
    <w:rsid w:val="003A2D39"/>
    <w:rsid w:val="003A4967"/>
    <w:rsid w:val="003C03DC"/>
    <w:rsid w:val="003C364B"/>
    <w:rsid w:val="003E5234"/>
    <w:rsid w:val="003F6923"/>
    <w:rsid w:val="00416BB1"/>
    <w:rsid w:val="00423B1E"/>
    <w:rsid w:val="0043420F"/>
    <w:rsid w:val="00447507"/>
    <w:rsid w:val="004554A8"/>
    <w:rsid w:val="00473B31"/>
    <w:rsid w:val="00493606"/>
    <w:rsid w:val="00497BBF"/>
    <w:rsid w:val="004B5FC9"/>
    <w:rsid w:val="004C5A74"/>
    <w:rsid w:val="004E181A"/>
    <w:rsid w:val="004E5036"/>
    <w:rsid w:val="005007F7"/>
    <w:rsid w:val="005142BA"/>
    <w:rsid w:val="00545914"/>
    <w:rsid w:val="00546447"/>
    <w:rsid w:val="00551CE9"/>
    <w:rsid w:val="0056617B"/>
    <w:rsid w:val="005942CF"/>
    <w:rsid w:val="00595941"/>
    <w:rsid w:val="00596EC5"/>
    <w:rsid w:val="005A4595"/>
    <w:rsid w:val="005D0047"/>
    <w:rsid w:val="005D287A"/>
    <w:rsid w:val="005D4011"/>
    <w:rsid w:val="005D5C4A"/>
    <w:rsid w:val="005D612D"/>
    <w:rsid w:val="005D79D4"/>
    <w:rsid w:val="005E7D91"/>
    <w:rsid w:val="005F3F73"/>
    <w:rsid w:val="005F7C54"/>
    <w:rsid w:val="00605F1C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5D4A"/>
    <w:rsid w:val="006D67F1"/>
    <w:rsid w:val="006D7030"/>
    <w:rsid w:val="007126B0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A2D94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6B72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2682"/>
    <w:rsid w:val="009B5A82"/>
    <w:rsid w:val="009C0E54"/>
    <w:rsid w:val="009C1178"/>
    <w:rsid w:val="009C1234"/>
    <w:rsid w:val="009C55B2"/>
    <w:rsid w:val="009D1EAE"/>
    <w:rsid w:val="009D3641"/>
    <w:rsid w:val="009D7770"/>
    <w:rsid w:val="009E37FA"/>
    <w:rsid w:val="009E4C71"/>
    <w:rsid w:val="009F25FF"/>
    <w:rsid w:val="009F439F"/>
    <w:rsid w:val="009F58C5"/>
    <w:rsid w:val="00A02CBE"/>
    <w:rsid w:val="00A26EF1"/>
    <w:rsid w:val="00A36CA3"/>
    <w:rsid w:val="00A61E9C"/>
    <w:rsid w:val="00A87E24"/>
    <w:rsid w:val="00AA1078"/>
    <w:rsid w:val="00AB3BCF"/>
    <w:rsid w:val="00AC6DF6"/>
    <w:rsid w:val="00AD4FD7"/>
    <w:rsid w:val="00AE1D22"/>
    <w:rsid w:val="00AF1381"/>
    <w:rsid w:val="00B01932"/>
    <w:rsid w:val="00B0489D"/>
    <w:rsid w:val="00B051A9"/>
    <w:rsid w:val="00B22C95"/>
    <w:rsid w:val="00B411F0"/>
    <w:rsid w:val="00B43980"/>
    <w:rsid w:val="00B52D6D"/>
    <w:rsid w:val="00B65678"/>
    <w:rsid w:val="00B80872"/>
    <w:rsid w:val="00B8154A"/>
    <w:rsid w:val="00B848D5"/>
    <w:rsid w:val="00B9467C"/>
    <w:rsid w:val="00B97F25"/>
    <w:rsid w:val="00BA45D7"/>
    <w:rsid w:val="00BA4BF8"/>
    <w:rsid w:val="00BA6EC8"/>
    <w:rsid w:val="00BB0005"/>
    <w:rsid w:val="00BB1B65"/>
    <w:rsid w:val="00BC315D"/>
    <w:rsid w:val="00BC503A"/>
    <w:rsid w:val="00BC646E"/>
    <w:rsid w:val="00BC675F"/>
    <w:rsid w:val="00BC714C"/>
    <w:rsid w:val="00BD3A56"/>
    <w:rsid w:val="00C06C60"/>
    <w:rsid w:val="00C34786"/>
    <w:rsid w:val="00C41290"/>
    <w:rsid w:val="00C60ABE"/>
    <w:rsid w:val="00C70654"/>
    <w:rsid w:val="00C73712"/>
    <w:rsid w:val="00CA7048"/>
    <w:rsid w:val="00CA73E8"/>
    <w:rsid w:val="00CF49F7"/>
    <w:rsid w:val="00D13A4D"/>
    <w:rsid w:val="00D24082"/>
    <w:rsid w:val="00D25518"/>
    <w:rsid w:val="00D5143E"/>
    <w:rsid w:val="00D559EC"/>
    <w:rsid w:val="00D560A3"/>
    <w:rsid w:val="00D951E7"/>
    <w:rsid w:val="00D958EF"/>
    <w:rsid w:val="00DA00E9"/>
    <w:rsid w:val="00DA2AFD"/>
    <w:rsid w:val="00DC20F2"/>
    <w:rsid w:val="00DE2078"/>
    <w:rsid w:val="00DE3917"/>
    <w:rsid w:val="00DE5F4B"/>
    <w:rsid w:val="00DF1749"/>
    <w:rsid w:val="00DF7CAA"/>
    <w:rsid w:val="00E25687"/>
    <w:rsid w:val="00E30542"/>
    <w:rsid w:val="00E345A6"/>
    <w:rsid w:val="00E37CC5"/>
    <w:rsid w:val="00E53FC2"/>
    <w:rsid w:val="00E63B44"/>
    <w:rsid w:val="00E76365"/>
    <w:rsid w:val="00E85448"/>
    <w:rsid w:val="00E86368"/>
    <w:rsid w:val="00E91458"/>
    <w:rsid w:val="00E95C87"/>
    <w:rsid w:val="00EA1F45"/>
    <w:rsid w:val="00EB23FC"/>
    <w:rsid w:val="00EB6154"/>
    <w:rsid w:val="00EC47B9"/>
    <w:rsid w:val="00ED3990"/>
    <w:rsid w:val="00ED68D6"/>
    <w:rsid w:val="00EF7C82"/>
    <w:rsid w:val="00F00896"/>
    <w:rsid w:val="00F1354E"/>
    <w:rsid w:val="00F15EDB"/>
    <w:rsid w:val="00F24A0E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A9EAD1"/>
  <w15:chartTrackingRefBased/>
  <w15:docId w15:val="{0563EA7A-5611-4CC9-AFD8-82570576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utiger LT Pro 55 Roman" w:eastAsiaTheme="minorHAnsi" w:hAnsi="Frutiger LT Pro 55 Roman" w:cs="Mangal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632D1A"/>
    <w:pPr>
      <w:spacing w:after="120"/>
      <w:ind w:left="7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ltimindtree.sharepoint.com/sites/Templates-LTIM/OfficialTemplatesLTIMindtree/LTIMindtree-Template.dotm" TargetMode="External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B471605D8AA04B847FA3A0F0AB1ADB" ma:contentTypeVersion="4" ma:contentTypeDescription="Create a new document." ma:contentTypeScope="" ma:versionID="e25a4b3b1e7b9f4a33fd3b81cb67ecaf">
  <xsd:schema xmlns:xsd="http://www.w3.org/2001/XMLSchema" xmlns:xs="http://www.w3.org/2001/XMLSchema" xmlns:p="http://schemas.microsoft.com/office/2006/metadata/properties" xmlns:ns2="1ca227f9-21c2-4a3f-bdf1-4662c40c34df" targetNamespace="http://schemas.microsoft.com/office/2006/metadata/properties" ma:root="true" ma:fieldsID="ef94ba3a9c0c8a57abe2542d32f44120" ns2:_="">
    <xsd:import namespace="1ca227f9-21c2-4a3f-bdf1-4662c40c34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227f9-21c2-4a3f-bdf1-4662c40c34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5989FBA-4FED-4E08-BB20-1E065EA8C3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227f9-21c2-4a3f-bdf1-4662c40c34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LTIMindtree-Template</Template>
  <TotalTime>85</TotalTime>
  <Pages>7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Process_Template</vt:lpstr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Rahul Bhave</dc:creator>
  <cp:keywords/>
  <dc:description/>
  <cp:lastModifiedBy>Rahul Bhave</cp:lastModifiedBy>
  <cp:revision>36</cp:revision>
  <dcterms:created xsi:type="dcterms:W3CDTF">2025-03-10T06:49:00Z</dcterms:created>
  <dcterms:modified xsi:type="dcterms:W3CDTF">2025-03-10T08:14:00Z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0x0101004FB471605D8AA04B847FA3A0F0AB1ADB</vt:lpwstr>
  </property>
</Properties>
</file>